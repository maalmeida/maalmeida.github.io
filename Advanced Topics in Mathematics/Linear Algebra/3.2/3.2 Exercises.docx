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2F041" w14:textId="77777777" w:rsidR="00685803" w:rsidRDefault="007C505A" w:rsidP="00685803">
      <w:pPr>
        <w:tabs>
          <w:tab w:val="left" w:pos="7200"/>
        </w:tabs>
      </w:pPr>
      <w:r>
        <w:t>Name: ___________________________________________________________</w:t>
      </w:r>
      <w:r>
        <w:tab/>
        <w:t>Date: _____________________</w:t>
      </w:r>
    </w:p>
    <w:p w14:paraId="144F3824" w14:textId="77777777" w:rsidR="00685803" w:rsidRDefault="00685803" w:rsidP="00685803">
      <w:pPr>
        <w:tabs>
          <w:tab w:val="left" w:pos="7200"/>
        </w:tabs>
      </w:pPr>
      <w:r w:rsidRPr="00685803">
        <w:rPr>
          <w:rFonts w:ascii="Arial" w:hAnsi="Arial" w:cs="Arial"/>
          <w:b/>
        </w:rPr>
        <w:drawing>
          <wp:inline distT="0" distB="0" distL="0" distR="0" wp14:anchorId="3FD250AF" wp14:editId="1F118E75">
            <wp:extent cx="6400800" cy="4584700"/>
            <wp:effectExtent l="0" t="0" r="0" b="0"/>
            <wp:docPr id="80233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31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24949" w14:textId="7198F72C" w:rsidR="004D587C" w:rsidRPr="007C505A" w:rsidRDefault="00685803" w:rsidP="00685803">
      <w:pPr>
        <w:tabs>
          <w:tab w:val="left" w:pos="7200"/>
        </w:tabs>
      </w:pPr>
      <w:r w:rsidRPr="00685803">
        <w:lastRenderedPageBreak/>
        <w:drawing>
          <wp:inline distT="0" distB="0" distL="0" distR="0" wp14:anchorId="31935BAA" wp14:editId="66E3CA0A">
            <wp:extent cx="6400800" cy="8001000"/>
            <wp:effectExtent l="0" t="0" r="0" b="0"/>
            <wp:docPr id="171050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03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587C" w:rsidRPr="007C505A" w:rsidSect="00C6349E">
      <w:footerReference w:type="even" r:id="rId9"/>
      <w:footerReference w:type="default" r:id="rId10"/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2D3E9" w14:textId="77777777" w:rsidR="006F4A29" w:rsidRDefault="006F4A29" w:rsidP="007C505A">
      <w:r>
        <w:separator/>
      </w:r>
    </w:p>
    <w:p w14:paraId="2FD852C2" w14:textId="77777777" w:rsidR="006F4A29" w:rsidRDefault="006F4A29"/>
  </w:endnote>
  <w:endnote w:type="continuationSeparator" w:id="0">
    <w:p w14:paraId="24DAFD51" w14:textId="77777777" w:rsidR="006F4A29" w:rsidRDefault="006F4A29" w:rsidP="007C505A">
      <w:r>
        <w:continuationSeparator/>
      </w:r>
    </w:p>
    <w:p w14:paraId="0034D21D" w14:textId="77777777" w:rsidR="006F4A29" w:rsidRDefault="006F4A2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56025565"/>
      <w:docPartObj>
        <w:docPartGallery w:val="Page Numbers (Bottom of Page)"/>
        <w:docPartUnique/>
      </w:docPartObj>
    </w:sdtPr>
    <w:sdtContent>
      <w:p w14:paraId="5AF5CC65" w14:textId="77777777" w:rsidR="007C505A" w:rsidRDefault="007C505A" w:rsidP="00493D7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E171E0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2AF16E2" w14:textId="77777777" w:rsidR="007C505A" w:rsidRDefault="007C505A">
    <w:pPr>
      <w:pStyle w:val="Footer"/>
    </w:pPr>
  </w:p>
  <w:p w14:paraId="320DADED" w14:textId="77777777" w:rsidR="005838DC" w:rsidRDefault="005838D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43359896"/>
      <w:docPartObj>
        <w:docPartGallery w:val="Page Numbers (Bottom of Page)"/>
        <w:docPartUnique/>
      </w:docPartObj>
    </w:sdtPr>
    <w:sdtContent>
      <w:p w14:paraId="1E4C11CC" w14:textId="5F30A95C" w:rsidR="005838DC" w:rsidRDefault="00685803" w:rsidP="00E171E0">
        <w:pPr>
          <w:pStyle w:val="Footer"/>
          <w:tabs>
            <w:tab w:val="clear" w:pos="4680"/>
            <w:tab w:val="clear" w:pos="9360"/>
            <w:tab w:val="center" w:pos="5040"/>
            <w:tab w:val="right" w:pos="10080"/>
          </w:tabs>
          <w:spacing w:before="220"/>
        </w:pPr>
        <w:r>
          <w:rPr>
            <w:rStyle w:val="PageNumber"/>
          </w:rPr>
          <w:t>§3.2 Properties of Determinants</w:t>
        </w:r>
        <w:r w:rsidR="007C505A">
          <w:rPr>
            <w:rStyle w:val="PageNumber"/>
          </w:rPr>
          <w:tab/>
          <w:t xml:space="preserve">- </w:t>
        </w:r>
        <w:r w:rsidR="007C505A">
          <w:rPr>
            <w:rStyle w:val="PageNumber"/>
          </w:rPr>
          <w:fldChar w:fldCharType="begin"/>
        </w:r>
        <w:r w:rsidR="007C505A">
          <w:rPr>
            <w:rStyle w:val="PageNumber"/>
          </w:rPr>
          <w:instrText xml:space="preserve"> PAGE </w:instrText>
        </w:r>
        <w:r w:rsidR="007C505A">
          <w:rPr>
            <w:rStyle w:val="PageNumber"/>
          </w:rPr>
          <w:fldChar w:fldCharType="separate"/>
        </w:r>
        <w:r w:rsidR="007C505A">
          <w:rPr>
            <w:rStyle w:val="PageNumber"/>
            <w:noProof/>
          </w:rPr>
          <w:t>1</w:t>
        </w:r>
        <w:r w:rsidR="007C505A">
          <w:rPr>
            <w:rStyle w:val="PageNumber"/>
          </w:rPr>
          <w:fldChar w:fldCharType="end"/>
        </w:r>
        <w:r w:rsidR="007C505A">
          <w:rPr>
            <w:rStyle w:val="PageNumber"/>
          </w:rPr>
          <w:t xml:space="preserve"> -</w:t>
        </w:r>
        <w:r w:rsidR="007C505A">
          <w:rPr>
            <w:rStyle w:val="PageNumber"/>
          </w:rPr>
          <w:tab/>
          <w:t xml:space="preserve">Mr. Almeida | </w:t>
        </w:r>
        <w:r>
          <w:rPr>
            <w:rStyle w:val="PageNumber"/>
          </w:rPr>
          <w:t>Advanced Topics in Math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F3953" w14:textId="77777777" w:rsidR="006F4A29" w:rsidRDefault="006F4A29" w:rsidP="007C505A">
      <w:r>
        <w:separator/>
      </w:r>
    </w:p>
    <w:p w14:paraId="324700CA" w14:textId="77777777" w:rsidR="006F4A29" w:rsidRDefault="006F4A29"/>
  </w:footnote>
  <w:footnote w:type="continuationSeparator" w:id="0">
    <w:p w14:paraId="45F035AE" w14:textId="77777777" w:rsidR="006F4A29" w:rsidRDefault="006F4A29" w:rsidP="007C505A">
      <w:r>
        <w:continuationSeparator/>
      </w:r>
    </w:p>
    <w:p w14:paraId="2B482B6E" w14:textId="77777777" w:rsidR="006F4A29" w:rsidRDefault="006F4A2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190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5841D54"/>
    <w:multiLevelType w:val="multilevel"/>
    <w:tmpl w:val="737E235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D5CFF"/>
    <w:multiLevelType w:val="multilevel"/>
    <w:tmpl w:val="6F78B30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bCs/>
        <w:i w:val="0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2BD00485"/>
    <w:multiLevelType w:val="hybridMultilevel"/>
    <w:tmpl w:val="C71E78C0"/>
    <w:lvl w:ilvl="0" w:tplc="F6A0DD68">
      <w:start w:val="1"/>
      <w:numFmt w:val="decimal"/>
      <w:pStyle w:val="ProblemStatement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C0B5E73"/>
    <w:multiLevelType w:val="multilevel"/>
    <w:tmpl w:val="6B1815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sz w:val="22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67B2523B"/>
    <w:multiLevelType w:val="multilevel"/>
    <w:tmpl w:val="DFF8AEEC"/>
    <w:lvl w:ilvl="0">
      <w:start w:val="1"/>
      <w:numFmt w:val="decimal"/>
      <w:pStyle w:val="MultipleChoice"/>
      <w:lvlText w:val="_____ %1."/>
      <w:lvlJc w:val="left"/>
      <w:pPr>
        <w:tabs>
          <w:tab w:val="num" w:pos="720"/>
        </w:tabs>
        <w:ind w:left="1080" w:hanging="1080"/>
      </w:pPr>
      <w:rPr>
        <w:rFonts w:hint="default"/>
      </w:rPr>
    </w:lvl>
    <w:lvl w:ilvl="1">
      <w:start w:val="1"/>
      <w:numFmt w:val="upperLetter"/>
      <w:lvlText w:val="(%2)"/>
      <w:lvlJc w:val="left"/>
      <w:pPr>
        <w:tabs>
          <w:tab w:val="num" w:pos="1080"/>
        </w:tabs>
        <w:ind w:left="108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6" w15:restartNumberingAfterBreak="0">
    <w:nsid w:val="6DDC6B85"/>
    <w:multiLevelType w:val="multilevel"/>
    <w:tmpl w:val="737E23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6EE51CB8"/>
    <w:multiLevelType w:val="multilevel"/>
    <w:tmpl w:val="1A1AAB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sz w:val="22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637809522">
    <w:abstractNumId w:val="3"/>
  </w:num>
  <w:num w:numId="2" w16cid:durableId="1685982880">
    <w:abstractNumId w:val="5"/>
  </w:num>
  <w:num w:numId="3" w16cid:durableId="1815171745">
    <w:abstractNumId w:val="2"/>
  </w:num>
  <w:num w:numId="4" w16cid:durableId="387732474">
    <w:abstractNumId w:val="1"/>
  </w:num>
  <w:num w:numId="5" w16cid:durableId="409812186">
    <w:abstractNumId w:val="0"/>
  </w:num>
  <w:num w:numId="6" w16cid:durableId="1815366873">
    <w:abstractNumId w:val="6"/>
  </w:num>
  <w:num w:numId="7" w16cid:durableId="343477107">
    <w:abstractNumId w:val="7"/>
  </w:num>
  <w:num w:numId="8" w16cid:durableId="2980032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803"/>
    <w:rsid w:val="00130E61"/>
    <w:rsid w:val="001E024F"/>
    <w:rsid w:val="00286B70"/>
    <w:rsid w:val="002A759E"/>
    <w:rsid w:val="002B4AE8"/>
    <w:rsid w:val="00346C6E"/>
    <w:rsid w:val="00357781"/>
    <w:rsid w:val="00384EA6"/>
    <w:rsid w:val="003A7DB1"/>
    <w:rsid w:val="003C7C3D"/>
    <w:rsid w:val="003E3FE9"/>
    <w:rsid w:val="00414668"/>
    <w:rsid w:val="00485CF7"/>
    <w:rsid w:val="004C5DD8"/>
    <w:rsid w:val="004D587C"/>
    <w:rsid w:val="005838DC"/>
    <w:rsid w:val="00597412"/>
    <w:rsid w:val="006833E7"/>
    <w:rsid w:val="00685803"/>
    <w:rsid w:val="006F4A29"/>
    <w:rsid w:val="0074079E"/>
    <w:rsid w:val="007C505A"/>
    <w:rsid w:val="007E1FD7"/>
    <w:rsid w:val="00820332"/>
    <w:rsid w:val="0091727F"/>
    <w:rsid w:val="00BB619E"/>
    <w:rsid w:val="00BD2FBD"/>
    <w:rsid w:val="00C2340C"/>
    <w:rsid w:val="00C6349E"/>
    <w:rsid w:val="00CB49D6"/>
    <w:rsid w:val="00DD4F38"/>
    <w:rsid w:val="00E171E0"/>
    <w:rsid w:val="00E27B73"/>
    <w:rsid w:val="00ED51E8"/>
    <w:rsid w:val="00F0433E"/>
    <w:rsid w:val="00F4336F"/>
    <w:rsid w:val="00F4717F"/>
    <w:rsid w:val="00FC4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864C41"/>
  <w15:chartTrackingRefBased/>
  <w15:docId w15:val="{E3D665AD-D58E-A845-8D7E-B9983A987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19E"/>
    <w:pPr>
      <w:spacing w:line="276" w:lineRule="auto"/>
    </w:pPr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7DB1"/>
    <w:pPr>
      <w:tabs>
        <w:tab w:val="left" w:pos="1080"/>
      </w:tabs>
      <w:outlineLvl w:val="0"/>
    </w:pPr>
    <w:rPr>
      <w:rFonts w:ascii="Arial" w:hAnsi="Arial" w:cs="Arial"/>
      <w:b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DB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D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D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DB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DB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DB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DB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DB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50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505A"/>
    <w:rPr>
      <w:rFonts w:ascii="Times New Roman" w:hAnsi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7C50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505A"/>
    <w:rPr>
      <w:rFonts w:ascii="Times New Roman" w:hAnsi="Times New Roman"/>
      <w:sz w:val="22"/>
    </w:rPr>
  </w:style>
  <w:style w:type="character" w:styleId="PageNumber">
    <w:name w:val="page number"/>
    <w:basedOn w:val="DefaultParagraphFont"/>
    <w:uiPriority w:val="99"/>
    <w:semiHidden/>
    <w:unhideWhenUsed/>
    <w:rsid w:val="007C505A"/>
  </w:style>
  <w:style w:type="paragraph" w:customStyle="1" w:styleId="Answer">
    <w:name w:val="Answer"/>
    <w:basedOn w:val="Normal"/>
    <w:next w:val="Normal"/>
    <w:link w:val="AnswerChar"/>
    <w:qFormat/>
    <w:rsid w:val="00ED51E8"/>
    <w:rPr>
      <w:rFonts w:cs="Times New Roman (Body CS)"/>
      <w:vanish/>
      <w:color w:val="0432FF"/>
    </w:rPr>
  </w:style>
  <w:style w:type="character" w:customStyle="1" w:styleId="AnswerChar">
    <w:name w:val="Answer Char"/>
    <w:basedOn w:val="DefaultParagraphFont"/>
    <w:link w:val="Answer"/>
    <w:rsid w:val="00ED51E8"/>
    <w:rPr>
      <w:rFonts w:ascii="Times New Roman" w:hAnsi="Times New Roman" w:cs="Times New Roman (Body CS)"/>
      <w:vanish/>
      <w:color w:val="0432FF"/>
      <w:sz w:val="22"/>
    </w:rPr>
  </w:style>
  <w:style w:type="paragraph" w:styleId="ListParagraph">
    <w:name w:val="List Paragraph"/>
    <w:basedOn w:val="Normal"/>
    <w:uiPriority w:val="34"/>
    <w:qFormat/>
    <w:rsid w:val="00FC4B92"/>
    <w:pPr>
      <w:ind w:left="720"/>
      <w:contextualSpacing/>
    </w:pPr>
  </w:style>
  <w:style w:type="paragraph" w:customStyle="1" w:styleId="ProblemStatement">
    <w:name w:val="Problem Statement"/>
    <w:basedOn w:val="ListParagraph"/>
    <w:qFormat/>
    <w:rsid w:val="00F0433E"/>
    <w:pPr>
      <w:numPr>
        <w:numId w:val="1"/>
      </w:numPr>
      <w:pBdr>
        <w:top w:val="single" w:sz="8" w:space="4" w:color="DEEAF6" w:themeColor="accent5" w:themeTint="33"/>
        <w:left w:val="single" w:sz="8" w:space="4" w:color="DEEAF6" w:themeColor="accent5" w:themeTint="33"/>
        <w:bottom w:val="single" w:sz="8" w:space="4" w:color="DEEAF6" w:themeColor="accent5" w:themeTint="33"/>
        <w:right w:val="single" w:sz="8" w:space="4" w:color="DEEAF6" w:themeColor="accent5" w:themeTint="33"/>
      </w:pBdr>
      <w:shd w:val="clear" w:color="auto" w:fill="DEEAF6" w:themeFill="accent5" w:themeFillTint="33"/>
    </w:pPr>
  </w:style>
  <w:style w:type="paragraph" w:customStyle="1" w:styleId="Solution">
    <w:name w:val="Solution"/>
    <w:basedOn w:val="Normal"/>
    <w:qFormat/>
    <w:rsid w:val="00FC4B92"/>
    <w:pPr>
      <w:ind w:left="360"/>
    </w:pPr>
  </w:style>
  <w:style w:type="paragraph" w:customStyle="1" w:styleId="MultipleChoice">
    <w:name w:val="Multiple Choice"/>
    <w:basedOn w:val="ListParagraph"/>
    <w:qFormat/>
    <w:rsid w:val="00384EA6"/>
    <w:pPr>
      <w:numPr>
        <w:numId w:val="2"/>
      </w:numPr>
      <w:tabs>
        <w:tab w:val="left" w:pos="1080"/>
      </w:tabs>
      <w:spacing w:after="220"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3A7DB1"/>
    <w:rPr>
      <w:rFonts w:ascii="Arial" w:hAnsi="Arial" w:cs="Arial"/>
      <w:b/>
      <w:sz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DB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DB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DB1"/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DB1"/>
    <w:rPr>
      <w:rFonts w:asciiTheme="majorHAnsi" w:eastAsiaTheme="majorEastAsia" w:hAnsiTheme="majorHAnsi" w:cstheme="majorBidi"/>
      <w:color w:val="2F5496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DB1"/>
    <w:rPr>
      <w:rFonts w:asciiTheme="majorHAnsi" w:eastAsiaTheme="majorEastAsia" w:hAnsiTheme="majorHAnsi" w:cstheme="majorBidi"/>
      <w:color w:val="1F3763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DB1"/>
    <w:rPr>
      <w:rFonts w:asciiTheme="majorHAnsi" w:eastAsiaTheme="majorEastAsia" w:hAnsiTheme="majorHAnsi" w:cstheme="majorBidi"/>
      <w:i/>
      <w:iCs/>
      <w:color w:val="1F3763" w:themeColor="accent1" w:themeShade="7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DB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DB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SolutionSide">
    <w:name w:val="Solution Side"/>
    <w:basedOn w:val="Normal"/>
    <w:qFormat/>
    <w:rsid w:val="00BB619E"/>
    <w:pPr>
      <w:pBdr>
        <w:left w:val="single" w:sz="12" w:space="4" w:color="0432FF"/>
      </w:pBd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rcoalmeida/Library/Group%20Containers/UBF8T346G9.Office/User%20Content.localized/Templates.localized/Workshee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Worksheet.dotx</Template>
  <TotalTime>5</TotalTime>
  <Pages>2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Almeida</dc:creator>
  <cp:keywords/>
  <dc:description/>
  <cp:lastModifiedBy>Marco Almeida</cp:lastModifiedBy>
  <cp:revision>1</cp:revision>
  <cp:lastPrinted>2026-03-23T17:26:00Z</cp:lastPrinted>
  <dcterms:created xsi:type="dcterms:W3CDTF">2026-03-23T17:23:00Z</dcterms:created>
  <dcterms:modified xsi:type="dcterms:W3CDTF">2026-03-23T17:30:00Z</dcterms:modified>
</cp:coreProperties>
</file>